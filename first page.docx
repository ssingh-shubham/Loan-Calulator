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3A1A9" w14:textId="7C8FDFDA" w:rsidR="00952F7D" w:rsidRDefault="00952F7D" w:rsidP="00DF198B">
      <w:pPr>
        <w:pStyle w:val="GraphicAncho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99"/>
        <w:gridCol w:w="5995"/>
        <w:gridCol w:w="1199"/>
        <w:gridCol w:w="39"/>
        <w:gridCol w:w="1160"/>
      </w:tblGrid>
      <w:tr w:rsidR="00DF198B" w14:paraId="269C4AE4" w14:textId="77777777" w:rsidTr="00185F4A">
        <w:trPr>
          <w:trHeight w:val="1083"/>
        </w:trPr>
        <w:tc>
          <w:tcPr>
            <w:tcW w:w="10790" w:type="dxa"/>
            <w:gridSpan w:val="7"/>
          </w:tcPr>
          <w:p w14:paraId="309D88F7" w14:textId="538CA3B4" w:rsidR="00DF198B" w:rsidRDefault="00E80223" w:rsidP="00E80223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55711192" wp14:editId="6DBBFE6E">
                  <wp:extent cx="773723" cy="773723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058" cy="79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98B" w14:paraId="07C29418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4F1DA87" w14:textId="77777777" w:rsidR="00DF198B" w:rsidRDefault="00DF198B"/>
        </w:tc>
        <w:tc>
          <w:tcPr>
            <w:tcW w:w="8393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5D5954BE" w14:textId="45FBFCBC" w:rsidR="00DF198B" w:rsidRPr="00DF198B" w:rsidRDefault="00644A32" w:rsidP="00874FE7">
            <w:pPr>
              <w:pStyle w:val="Heading1"/>
            </w:pPr>
            <w:r>
              <w:t>LOAN CALCULATOR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714E5D9" w14:textId="77777777" w:rsidR="00DF198B" w:rsidRDefault="00DF198B"/>
        </w:tc>
      </w:tr>
      <w:tr w:rsidR="00DF198B" w14:paraId="308B70E4" w14:textId="77777777" w:rsidTr="00185F4A">
        <w:trPr>
          <w:trHeight w:val="1837"/>
        </w:trPr>
        <w:tc>
          <w:tcPr>
            <w:tcW w:w="1170" w:type="dxa"/>
          </w:tcPr>
          <w:p w14:paraId="4EB82387" w14:textId="77777777" w:rsidR="00DF198B" w:rsidRDefault="00DF198B"/>
        </w:tc>
        <w:tc>
          <w:tcPr>
            <w:tcW w:w="8460" w:type="dxa"/>
            <w:gridSpan w:val="5"/>
          </w:tcPr>
          <w:p w14:paraId="0937BE79" w14:textId="717CE31A" w:rsidR="00DF198B" w:rsidRDefault="00DF198B" w:rsidP="00E80223">
            <w:pPr>
              <w:jc w:val="center"/>
            </w:pPr>
          </w:p>
        </w:tc>
        <w:tc>
          <w:tcPr>
            <w:tcW w:w="1160" w:type="dxa"/>
          </w:tcPr>
          <w:p w14:paraId="3A92E5EC" w14:textId="77777777" w:rsidR="00DF198B" w:rsidRDefault="00DF198B"/>
        </w:tc>
      </w:tr>
      <w:tr w:rsidR="00DF198B" w14:paraId="5CD535AB" w14:textId="77777777" w:rsidTr="00185F4A">
        <w:trPr>
          <w:trHeight w:val="929"/>
        </w:trPr>
        <w:tc>
          <w:tcPr>
            <w:tcW w:w="2397" w:type="dxa"/>
            <w:gridSpan w:val="3"/>
          </w:tcPr>
          <w:p w14:paraId="7076B2B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4B31929" w14:textId="6E52EC40" w:rsidR="00DF198B" w:rsidRPr="00DF198B" w:rsidRDefault="00902EFE" w:rsidP="00644A32">
            <w:pPr>
              <w:rPr>
                <w:rFonts w:ascii="Georgia" w:hAnsi="Georgia"/>
                <w:sz w:val="48"/>
                <w:szCs w:val="48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6190" behindDoc="1" locked="0" layoutInCell="1" allowOverlap="1" wp14:anchorId="6543263B" wp14:editId="7982EBA3">
                  <wp:simplePos x="0" y="0"/>
                  <wp:positionH relativeFrom="margin">
                    <wp:posOffset>-1524000</wp:posOffset>
                  </wp:positionH>
                  <wp:positionV relativeFrom="margin">
                    <wp:posOffset>-2761615</wp:posOffset>
                  </wp:positionV>
                  <wp:extent cx="6858000" cy="9136380"/>
                  <wp:effectExtent l="0" t="0" r="0" b="762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913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98" w:type="dxa"/>
            <w:gridSpan w:val="3"/>
          </w:tcPr>
          <w:p w14:paraId="35D8E4FB" w14:textId="77777777" w:rsidR="00DF198B" w:rsidRDefault="00DF198B"/>
        </w:tc>
      </w:tr>
      <w:tr w:rsidR="00DF198B" w14:paraId="4E56346F" w14:textId="77777777" w:rsidTr="00185F4A">
        <w:trPr>
          <w:trHeight w:val="1460"/>
        </w:trPr>
        <w:tc>
          <w:tcPr>
            <w:tcW w:w="2397" w:type="dxa"/>
            <w:gridSpan w:val="3"/>
          </w:tcPr>
          <w:p w14:paraId="7A78BBB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A2F1955" w14:textId="7E3E4955" w:rsidR="00644A32" w:rsidRPr="009E6FF3" w:rsidRDefault="00644A32" w:rsidP="00902EFE">
            <w:pPr>
              <w:jc w:val="center"/>
              <w:rPr>
                <w:sz w:val="28"/>
                <w:szCs w:val="28"/>
              </w:rPr>
            </w:pPr>
            <w:r w:rsidRPr="009E6FF3">
              <w:rPr>
                <w:sz w:val="28"/>
                <w:szCs w:val="28"/>
              </w:rPr>
              <w:t>Shruti Bist (206)</w:t>
            </w:r>
            <w:r w:rsidRPr="009E6FF3">
              <w:rPr>
                <w:sz w:val="28"/>
                <w:szCs w:val="28"/>
              </w:rPr>
              <w:br/>
              <w:t>Shubham Singh (208)</w:t>
            </w:r>
            <w:r w:rsidRPr="009E6FF3">
              <w:rPr>
                <w:sz w:val="28"/>
                <w:szCs w:val="28"/>
              </w:rPr>
              <w:br/>
            </w:r>
          </w:p>
          <w:p w14:paraId="04C5FFC0" w14:textId="15C636AA" w:rsidR="00644A32" w:rsidRPr="00644A32" w:rsidRDefault="00644A32" w:rsidP="00644A32"/>
        </w:tc>
        <w:tc>
          <w:tcPr>
            <w:tcW w:w="2398" w:type="dxa"/>
            <w:gridSpan w:val="3"/>
          </w:tcPr>
          <w:p w14:paraId="3AF118EE" w14:textId="77777777" w:rsidR="00DF198B" w:rsidRDefault="00DF198B"/>
        </w:tc>
      </w:tr>
      <w:tr w:rsidR="00DF198B" w14:paraId="663BF08E" w14:textId="77777777" w:rsidTr="00185F4A">
        <w:trPr>
          <w:trHeight w:val="7176"/>
        </w:trPr>
        <w:tc>
          <w:tcPr>
            <w:tcW w:w="2397" w:type="dxa"/>
            <w:gridSpan w:val="3"/>
            <w:vAlign w:val="bottom"/>
          </w:tcPr>
          <w:p w14:paraId="5C265539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3E5498B" w14:textId="77777777" w:rsidR="009E6FF3" w:rsidRDefault="009E6FF3" w:rsidP="009E6F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3CDFCA" wp14:editId="66C24B26">
                  <wp:extent cx="2385695" cy="3186956"/>
                  <wp:effectExtent l="114300" t="114300" r="147955" b="1473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05" cy="318964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1A3652C" w14:textId="77777777" w:rsidR="009E6FF3" w:rsidRDefault="009E6FF3" w:rsidP="009E6FF3">
            <w:pPr>
              <w:jc w:val="center"/>
            </w:pPr>
          </w:p>
          <w:p w14:paraId="165FD28C" w14:textId="77777777" w:rsidR="009E6FF3" w:rsidRDefault="009E6FF3" w:rsidP="009E6FF3">
            <w:pPr>
              <w:jc w:val="center"/>
            </w:pPr>
          </w:p>
          <w:p w14:paraId="45A04FD0" w14:textId="746D0B85" w:rsidR="00DF198B" w:rsidRPr="00DF198B" w:rsidRDefault="00644A32" w:rsidP="009E6FF3">
            <w:pPr>
              <w:jc w:val="center"/>
            </w:pPr>
            <w:r>
              <w:t>20.12.2022</w:t>
            </w:r>
          </w:p>
          <w:p w14:paraId="3222ABD1" w14:textId="77777777" w:rsidR="00874FE7" w:rsidRPr="00DF198B" w:rsidRDefault="00000000" w:rsidP="00644A32">
            <w:pPr>
              <w:jc w:val="center"/>
            </w:pPr>
            <w:sdt>
              <w:sdtPr>
                <w:id w:val="-1516760087"/>
                <w:placeholder>
                  <w:docPart w:val="042EE5D8B73447D4B4F89E18E5E98741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77262ED0" w14:textId="283E7C6A" w:rsidR="00DF198B" w:rsidRPr="00DF198B" w:rsidRDefault="00644A32" w:rsidP="00644A32">
            <w:pPr>
              <w:jc w:val="center"/>
            </w:pPr>
            <w:r>
              <w:t>Programming And Problem Solving</w:t>
            </w:r>
          </w:p>
          <w:p w14:paraId="0EDEE31E" w14:textId="77777777" w:rsidR="00DF198B" w:rsidRPr="00DF198B" w:rsidRDefault="00000000" w:rsidP="00644A32">
            <w:pPr>
              <w:jc w:val="center"/>
            </w:pPr>
            <w:sdt>
              <w:sdtPr>
                <w:id w:val="1492440299"/>
                <w:placeholder>
                  <w:docPart w:val="1E822B4FC5E640D997832CB5CA960E07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7BBABA0" w14:textId="16072EA9" w:rsidR="00DF198B" w:rsidRDefault="00644A32" w:rsidP="00644A32">
            <w:pPr>
              <w:jc w:val="center"/>
            </w:pPr>
            <w:r>
              <w:t>Dr. Deepak Parashar</w:t>
            </w:r>
          </w:p>
          <w:p w14:paraId="15B3D5AC" w14:textId="77777777" w:rsidR="00DF198B" w:rsidRPr="00DF198B" w:rsidRDefault="00DF198B" w:rsidP="00644A32">
            <w:pPr>
              <w:jc w:val="center"/>
            </w:pPr>
          </w:p>
        </w:tc>
        <w:tc>
          <w:tcPr>
            <w:tcW w:w="2398" w:type="dxa"/>
            <w:gridSpan w:val="3"/>
            <w:vAlign w:val="bottom"/>
          </w:tcPr>
          <w:p w14:paraId="2F18D1F8" w14:textId="2ADCA92D" w:rsidR="00DF198B" w:rsidRDefault="00DF198B" w:rsidP="00DF198B">
            <w:pPr>
              <w:jc w:val="center"/>
            </w:pPr>
          </w:p>
        </w:tc>
      </w:tr>
    </w:tbl>
    <w:p w14:paraId="1432FED1" w14:textId="745143D9" w:rsidR="00DF198B" w:rsidRDefault="00DF198B" w:rsidP="00EF06C9">
      <w:pPr>
        <w:pStyle w:val="GraphicAnchor"/>
      </w:pPr>
    </w:p>
    <w:sectPr w:rsidR="00DF198B" w:rsidSect="00E74B29">
      <w:footerReference w:type="even" r:id="rId13"/>
      <w:footerReference w:type="default" r:id="rId14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1B472" w14:textId="77777777" w:rsidR="00C42D5D" w:rsidRDefault="00C42D5D" w:rsidP="00E74B29">
      <w:r>
        <w:separator/>
      </w:r>
    </w:p>
  </w:endnote>
  <w:endnote w:type="continuationSeparator" w:id="0">
    <w:p w14:paraId="1AEEBA6D" w14:textId="77777777" w:rsidR="00C42D5D" w:rsidRDefault="00C42D5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2B1ED6D1" w14:textId="26EB4CFF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9E6FF3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923D99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F7363" w14:textId="57ABE3B2" w:rsidR="00E74B29" w:rsidRDefault="00EF06C9" w:rsidP="00EF06C9">
    <w:pPr>
      <w:pStyle w:val="Footer"/>
      <w:tabs>
        <w:tab w:val="clear" w:pos="4680"/>
        <w:tab w:val="clear" w:pos="9360"/>
        <w:tab w:val="left" w:pos="1371"/>
      </w:tabs>
      <w:rPr>
        <w:rStyle w:val="PageNumber"/>
      </w:rPr>
    </w:pPr>
    <w:r>
      <w:rPr>
        <w:rStyle w:val="PageNumber"/>
      </w:rPr>
      <w:tab/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FCBEF18" w14:textId="77777777" w:rsidTr="006709F1">
      <w:tc>
        <w:tcPr>
          <w:tcW w:w="1079" w:type="dxa"/>
        </w:tcPr>
        <w:p w14:paraId="36AA40A2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3C7E4C03" w14:textId="6DE7C305" w:rsidR="009E6FF3" w:rsidRPr="00874FE7" w:rsidRDefault="009E6FF3" w:rsidP="006709F1">
          <w:pPr>
            <w:pStyle w:val="Footer"/>
          </w:pPr>
          <w:r>
            <w:t>LOAN CALCULATOR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5436DBA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5795FB06" w14:textId="77777777" w:rsidR="00E74B29" w:rsidRPr="00E74B29" w:rsidRDefault="00E74B29" w:rsidP="006709F1">
          <w:pPr>
            <w:pStyle w:val="Footer"/>
          </w:pPr>
        </w:p>
      </w:tc>
    </w:tr>
  </w:tbl>
  <w:p w14:paraId="3DA0445C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BE4AA" w14:textId="77777777" w:rsidR="00C42D5D" w:rsidRDefault="00C42D5D" w:rsidP="00E74B29">
      <w:r>
        <w:separator/>
      </w:r>
    </w:p>
  </w:footnote>
  <w:footnote w:type="continuationSeparator" w:id="0">
    <w:p w14:paraId="05B7B65C" w14:textId="77777777" w:rsidR="00C42D5D" w:rsidRDefault="00C42D5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522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A32"/>
    <w:rsid w:val="00064B55"/>
    <w:rsid w:val="00086FA5"/>
    <w:rsid w:val="000E4641"/>
    <w:rsid w:val="00151F66"/>
    <w:rsid w:val="00177F8D"/>
    <w:rsid w:val="00185F4A"/>
    <w:rsid w:val="002D2200"/>
    <w:rsid w:val="0040564B"/>
    <w:rsid w:val="0048120C"/>
    <w:rsid w:val="004909D9"/>
    <w:rsid w:val="00521481"/>
    <w:rsid w:val="00644A32"/>
    <w:rsid w:val="00665110"/>
    <w:rsid w:val="006709F1"/>
    <w:rsid w:val="006C60E6"/>
    <w:rsid w:val="00837914"/>
    <w:rsid w:val="00874FE7"/>
    <w:rsid w:val="00902EFE"/>
    <w:rsid w:val="00952F7D"/>
    <w:rsid w:val="0095496A"/>
    <w:rsid w:val="009A38BA"/>
    <w:rsid w:val="009E6FF3"/>
    <w:rsid w:val="00B43E11"/>
    <w:rsid w:val="00C42D5D"/>
    <w:rsid w:val="00C755AB"/>
    <w:rsid w:val="00D43125"/>
    <w:rsid w:val="00D66A3A"/>
    <w:rsid w:val="00DF198B"/>
    <w:rsid w:val="00E74B29"/>
    <w:rsid w:val="00E80223"/>
    <w:rsid w:val="00EF06C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7C2B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ing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2EE5D8B73447D4B4F89E18E5E98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A78F3-7532-426C-818F-6B02F19BCD57}"/>
      </w:docPartPr>
      <w:docPartBody>
        <w:p w:rsidR="00706522" w:rsidRDefault="003542B1">
          <w:pPr>
            <w:pStyle w:val="042EE5D8B73447D4B4F89E18E5E98741"/>
          </w:pPr>
          <w:r w:rsidRPr="00DF198B">
            <w:t>—</w:t>
          </w:r>
        </w:p>
      </w:docPartBody>
    </w:docPart>
    <w:docPart>
      <w:docPartPr>
        <w:name w:val="1E822B4FC5E640D997832CB5CA960E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7595F-64E8-416B-9264-FEBD71EF940F}"/>
      </w:docPartPr>
      <w:docPartBody>
        <w:p w:rsidR="00706522" w:rsidRDefault="003542B1">
          <w:pPr>
            <w:pStyle w:val="1E822B4FC5E640D997832CB5CA960E07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2B1"/>
    <w:rsid w:val="003542B1"/>
    <w:rsid w:val="00706522"/>
    <w:rsid w:val="00727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2EE5D8B73447D4B4F89E18E5E98741">
    <w:name w:val="042EE5D8B73447D4B4F89E18E5E98741"/>
  </w:style>
  <w:style w:type="paragraph" w:customStyle="1" w:styleId="1E822B4FC5E640D997832CB5CA960E07">
    <w:name w:val="1E822B4FC5E640D997832CB5CA960E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2022-12-13T13:01:00Z</dcterms:created>
  <dcterms:modified xsi:type="dcterms:W3CDTF">2022-12-20T05:10:00Z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